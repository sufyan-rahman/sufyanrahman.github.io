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tblpY="-645"/>
        <w:tblW w:w="10811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487"/>
        <w:gridCol w:w="697"/>
        <w:gridCol w:w="6627"/>
      </w:tblGrid>
      <w:tr w:rsidR="001B2ABD" w:rsidRPr="00057E08" w14:paraId="6D1A6138" w14:textId="77777777" w:rsidTr="00DA3B1D">
        <w:trPr>
          <w:trHeight w:val="4183"/>
        </w:trPr>
        <w:tc>
          <w:tcPr>
            <w:tcW w:w="3487" w:type="dxa"/>
            <w:vAlign w:val="bottom"/>
          </w:tcPr>
          <w:p w14:paraId="4BEF9BFB" w14:textId="77777777" w:rsidR="001B2ABD" w:rsidRPr="00057E08" w:rsidRDefault="001B2ABD" w:rsidP="00C3490E">
            <w:pPr>
              <w:tabs>
                <w:tab w:val="left" w:pos="990"/>
              </w:tabs>
              <w:jc w:val="center"/>
              <w:rPr>
                <w:rFonts w:ascii="Times New Roman" w:hAnsi="Times New Roman" w:cs="Times New Roman"/>
              </w:rPr>
            </w:pPr>
            <w:r w:rsidRPr="00057E08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781A0954" wp14:editId="57394F5E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642620</wp:posOffset>
                      </wp:positionV>
                      <wp:extent cx="2120900" cy="2120900"/>
                      <wp:effectExtent l="19050" t="19050" r="31750" b="31750"/>
                      <wp:wrapNone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120900" cy="212090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24045" t="-13554"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AFCB940" id="Oval 2" o:spid="_x0000_s1026" alt="Title: Professional Headshot of Man" style="position:absolute;margin-left:1.7pt;margin-top:50.6pt;width:167pt;height:167pt;rotation:-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" strokecolor="#94b6d2 [3204]" strokeweight="5pt">
                      <v:fill r:id="rId8" o:title="" recolor="t" rotate="t" type="frame"/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97" w:type="dxa"/>
          </w:tcPr>
          <w:p w14:paraId="423FC8CC" w14:textId="447F28FB" w:rsidR="001B2ABD" w:rsidRPr="00057E08" w:rsidRDefault="001B2ABD" w:rsidP="00C3490E">
            <w:pPr>
              <w:tabs>
                <w:tab w:val="left" w:pos="9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6627" w:type="dxa"/>
            <w:vAlign w:val="bottom"/>
          </w:tcPr>
          <w:p w14:paraId="3BC0C38A" w14:textId="16E2C2E0" w:rsidR="001B2ABD" w:rsidRPr="00057E08" w:rsidRDefault="00A43273" w:rsidP="00C3490E">
            <w:pPr>
              <w:pStyle w:val="Title"/>
              <w:rPr>
                <w:rFonts w:ascii="Times New Roman" w:hAnsi="Times New Roman" w:cs="Times New Roman"/>
                <w:sz w:val="72"/>
                <w:szCs w:val="72"/>
              </w:rPr>
            </w:pPr>
            <w:r w:rsidRPr="00057E08">
              <w:rPr>
                <w:rFonts w:ascii="Times New Roman" w:hAnsi="Times New Roman" w:cs="Times New Roman"/>
                <w:sz w:val="72"/>
                <w:szCs w:val="72"/>
              </w:rPr>
              <w:t>Mohammad sufyan rahman</w:t>
            </w:r>
          </w:p>
        </w:tc>
      </w:tr>
      <w:tr w:rsidR="001B2ABD" w:rsidRPr="00057E08" w14:paraId="20F5ECE4" w14:textId="77777777" w:rsidTr="00DA3B1D">
        <w:trPr>
          <w:trHeight w:val="10035"/>
        </w:trPr>
        <w:tc>
          <w:tcPr>
            <w:tcW w:w="3487" w:type="dxa"/>
          </w:tcPr>
          <w:sdt>
            <w:sdtPr>
              <w:rPr>
                <w:rFonts w:ascii="Times New Roman" w:hAnsi="Times New Roman" w:cs="Times New Roman"/>
                <w:sz w:val="24"/>
              </w:rPr>
              <w:id w:val="-1711873194"/>
              <w:placeholder>
                <w:docPart w:val="91F574286DAD47899C19B90FEA40E541"/>
              </w:placeholder>
              <w:temporary/>
              <w:showingPlcHdr/>
              <w15:appearance w15:val="hidden"/>
            </w:sdtPr>
            <w:sdtContent>
              <w:p w14:paraId="28108440" w14:textId="77777777" w:rsidR="001B2ABD" w:rsidRPr="00057E08" w:rsidRDefault="00036450" w:rsidP="00C3490E">
                <w:pPr>
                  <w:pStyle w:val="Heading3"/>
                  <w:rPr>
                    <w:rFonts w:ascii="Times New Roman" w:hAnsi="Times New Roman" w:cs="Times New Roman"/>
                    <w:sz w:val="24"/>
                  </w:rPr>
                </w:pPr>
                <w:r w:rsidRPr="00057E08">
                  <w:rPr>
                    <w:rFonts w:ascii="Times New Roman" w:hAnsi="Times New Roman" w:cs="Times New Roman"/>
                    <w:color w:val="auto"/>
                    <w:sz w:val="24"/>
                    <w:u w:val="single"/>
                  </w:rPr>
                  <w:t>Profile</w:t>
                </w:r>
              </w:p>
            </w:sdtContent>
          </w:sdt>
          <w:p w14:paraId="498B440D" w14:textId="24F6802C" w:rsidR="00036450" w:rsidRPr="00057E08" w:rsidRDefault="002103D3" w:rsidP="002103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7E08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8A7E75" w:rsidRPr="00057E08">
              <w:rPr>
                <w:rFonts w:ascii="Times New Roman" w:hAnsi="Times New Roman" w:cs="Times New Roman"/>
                <w:sz w:val="24"/>
                <w:szCs w:val="24"/>
              </w:rPr>
              <w:t>n enthusiastic and a</w:t>
            </w:r>
            <w:r w:rsidRPr="00057E0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7E75" w:rsidRPr="00057E08">
              <w:rPr>
                <w:rFonts w:ascii="Times New Roman" w:hAnsi="Times New Roman" w:cs="Times New Roman"/>
                <w:sz w:val="24"/>
                <w:szCs w:val="24"/>
              </w:rPr>
              <w:t>hard-working</w:t>
            </w:r>
            <w:r w:rsidRPr="00057E08">
              <w:rPr>
                <w:rFonts w:ascii="Times New Roman" w:hAnsi="Times New Roman" w:cs="Times New Roman"/>
                <w:sz w:val="24"/>
                <w:szCs w:val="24"/>
              </w:rPr>
              <w:t xml:space="preserve"> individual</w:t>
            </w:r>
            <w:r w:rsidR="008A7E75" w:rsidRPr="00057E08">
              <w:rPr>
                <w:rFonts w:ascii="Times New Roman" w:hAnsi="Times New Roman" w:cs="Times New Roman"/>
                <w:sz w:val="24"/>
                <w:szCs w:val="24"/>
              </w:rPr>
              <w:t xml:space="preserve"> who prioritizes his responsibilities. Looking forward to</w:t>
            </w:r>
            <w:r w:rsidR="00D90BD9" w:rsidRPr="00057E08">
              <w:rPr>
                <w:rFonts w:ascii="Times New Roman" w:hAnsi="Times New Roman" w:cs="Times New Roman"/>
                <w:sz w:val="24"/>
                <w:szCs w:val="24"/>
              </w:rPr>
              <w:t xml:space="preserve"> facing new challenges and</w:t>
            </w:r>
            <w:r w:rsidR="008A7E75" w:rsidRPr="00057E08">
              <w:rPr>
                <w:rFonts w:ascii="Times New Roman" w:hAnsi="Times New Roman" w:cs="Times New Roman"/>
                <w:sz w:val="24"/>
                <w:szCs w:val="24"/>
              </w:rPr>
              <w:t xml:space="preserve"> learning more skills.   </w:t>
            </w:r>
          </w:p>
          <w:p w14:paraId="7EBE94B7" w14:textId="77777777" w:rsidR="00036450" w:rsidRPr="00057E08" w:rsidRDefault="00036450" w:rsidP="00C3490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C2038E" w14:textId="25F376CE" w:rsidR="004D3011" w:rsidRPr="00057E08" w:rsidRDefault="00C3490E" w:rsidP="00C3490E">
            <w:pPr>
              <w:pStyle w:val="Heading3"/>
              <w:rPr>
                <w:rFonts w:ascii="Times New Roman" w:hAnsi="Times New Roman" w:cs="Times New Roman"/>
                <w:color w:val="000000" w:themeColor="text1"/>
                <w:sz w:val="24"/>
                <w:u w:val="single"/>
              </w:rPr>
            </w:pPr>
            <w:r w:rsidRPr="00057E08">
              <w:rPr>
                <w:rFonts w:ascii="Times New Roman" w:hAnsi="Times New Roman" w:cs="Times New Roman"/>
                <w:color w:val="000000" w:themeColor="text1"/>
                <w:sz w:val="24"/>
                <w:u w:val="single"/>
              </w:rPr>
              <w:t>conta</w:t>
            </w:r>
            <w:r w:rsidR="00F42E58" w:rsidRPr="00057E08">
              <w:rPr>
                <w:rFonts w:ascii="Times New Roman" w:hAnsi="Times New Roman" w:cs="Times New Roman"/>
                <w:color w:val="000000" w:themeColor="text1"/>
                <w:sz w:val="24"/>
                <w:u w:val="single"/>
              </w:rPr>
              <w:t>c</w:t>
            </w:r>
            <w:r w:rsidRPr="00057E08">
              <w:rPr>
                <w:rFonts w:ascii="Times New Roman" w:hAnsi="Times New Roman" w:cs="Times New Roman"/>
                <w:color w:val="000000" w:themeColor="text1"/>
                <w:sz w:val="24"/>
                <w:u w:val="single"/>
              </w:rPr>
              <w:t>t information</w:t>
            </w:r>
          </w:p>
          <w:p w14:paraId="62BB74C7" w14:textId="0730B994" w:rsidR="00C3490E" w:rsidRPr="00057E08" w:rsidRDefault="00C3490E" w:rsidP="00C3490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057E08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  <w:t>Phone: +8801788065589</w:t>
            </w:r>
          </w:p>
          <w:p w14:paraId="082DAA85" w14:textId="77777777" w:rsidR="00F42E58" w:rsidRPr="00057E08" w:rsidRDefault="00F42E58" w:rsidP="00C3490E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  <w:p w14:paraId="270F3428" w14:textId="55AF7595" w:rsidR="00036450" w:rsidRPr="00057E08" w:rsidRDefault="00E8759C" w:rsidP="00C3490E">
            <w:pPr>
              <w:rPr>
                <w:rStyle w:val="Hyperlink"/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057E08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  <w:t>EMAIL</w:t>
            </w:r>
            <w:r w:rsidR="00C3490E" w:rsidRPr="00057E08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  <w:t>:</w:t>
            </w:r>
            <w:r w:rsidRPr="00057E08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</w:rPr>
              <w:t xml:space="preserve"> </w:t>
            </w:r>
          </w:p>
          <w:p w14:paraId="4EFE4162" w14:textId="55B6D280" w:rsidR="00D90BD9" w:rsidRPr="00057E08" w:rsidRDefault="00D90BD9" w:rsidP="00C3490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57E08">
              <w:rPr>
                <w:rStyle w:val="Hyperlink"/>
                <w:rFonts w:ascii="Times New Roman" w:hAnsi="Times New Roman" w:cs="Times New Roman"/>
                <w:color w:val="auto"/>
                <w:sz w:val="20"/>
                <w:szCs w:val="20"/>
              </w:rPr>
              <w:t>sufyanrahmanofficial@gmail.com</w:t>
            </w:r>
          </w:p>
          <w:p w14:paraId="1C345840" w14:textId="7959136D" w:rsidR="004D3011" w:rsidRPr="00057E08" w:rsidRDefault="004D3011" w:rsidP="00C3490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97" w:type="dxa"/>
          </w:tcPr>
          <w:p w14:paraId="1F2A5217" w14:textId="77777777" w:rsidR="001B2ABD" w:rsidRPr="00057E08" w:rsidRDefault="001B2ABD" w:rsidP="00C3490E">
            <w:pPr>
              <w:tabs>
                <w:tab w:val="left" w:pos="9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6627" w:type="dxa"/>
          </w:tcPr>
          <w:sdt>
            <w:sdtPr>
              <w:rPr>
                <w:rFonts w:ascii="Times New Roman" w:hAnsi="Times New Roman" w:cs="Times New Roman"/>
              </w:rPr>
              <w:id w:val="1049110328"/>
              <w:placeholder>
                <w:docPart w:val="9A228DF353D547CEBBA126E9E11526DE"/>
              </w:placeholder>
              <w:temporary/>
              <w:showingPlcHdr/>
              <w15:appearance w15:val="hidden"/>
            </w:sdtPr>
            <w:sdtContent>
              <w:p w14:paraId="359BF0BB" w14:textId="77777777" w:rsidR="001B2ABD" w:rsidRPr="00057E08" w:rsidRDefault="00E25A26" w:rsidP="00C3490E">
                <w:pPr>
                  <w:pStyle w:val="Heading2"/>
                  <w:rPr>
                    <w:rFonts w:ascii="Times New Roman" w:hAnsi="Times New Roman" w:cs="Times New Roman"/>
                  </w:rPr>
                </w:pPr>
                <w:r w:rsidRPr="00057E08">
                  <w:rPr>
                    <w:rFonts w:ascii="Times New Roman" w:hAnsi="Times New Roman" w:cs="Times New Roman"/>
                    <w:sz w:val="28"/>
                    <w:szCs w:val="32"/>
                  </w:rPr>
                  <w:t>EDUCATION</w:t>
                </w:r>
              </w:p>
            </w:sdtContent>
          </w:sdt>
          <w:p w14:paraId="3A6F0E80" w14:textId="3461C319" w:rsidR="00036450" w:rsidRPr="00057E08" w:rsidRDefault="00266926" w:rsidP="00C3490E">
            <w:pPr>
              <w:pStyle w:val="Heading4"/>
              <w:rPr>
                <w:rFonts w:ascii="Times New Roman" w:hAnsi="Times New Roman" w:cs="Times New Roman"/>
                <w:sz w:val="22"/>
                <w:szCs w:val="28"/>
              </w:rPr>
            </w:pPr>
            <w:r>
              <w:rPr>
                <w:rFonts w:ascii="Times New Roman" w:hAnsi="Times New Roman" w:cs="Times New Roman"/>
                <w:sz w:val="22"/>
                <w:szCs w:val="28"/>
              </w:rPr>
              <w:t>O-levels</w:t>
            </w:r>
          </w:p>
          <w:p w14:paraId="46C8E2FD" w14:textId="221B33A7" w:rsidR="00A43273" w:rsidRPr="00057E08" w:rsidRDefault="00266926" w:rsidP="00C3490E">
            <w:pPr>
              <w:rPr>
                <w:rFonts w:ascii="Times New Roman" w:hAnsi="Times New Roman" w:cs="Times New Roman"/>
                <w:sz w:val="22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2"/>
                <w:szCs w:val="28"/>
                <w:u w:val="single"/>
              </w:rPr>
              <w:t>Dhanmondi Tutorial</w:t>
            </w:r>
          </w:p>
          <w:p w14:paraId="518C12CD" w14:textId="34ACF27C" w:rsidR="00036450" w:rsidRPr="00057E08" w:rsidRDefault="00A43273" w:rsidP="00C3490E">
            <w:pPr>
              <w:pStyle w:val="Date"/>
              <w:rPr>
                <w:rFonts w:ascii="Times New Roman" w:hAnsi="Times New Roman" w:cs="Times New Roman"/>
                <w:sz w:val="22"/>
                <w:szCs w:val="28"/>
              </w:rPr>
            </w:pPr>
            <w:r w:rsidRPr="00057E08">
              <w:rPr>
                <w:rFonts w:ascii="Times New Roman" w:hAnsi="Times New Roman" w:cs="Times New Roman"/>
                <w:sz w:val="22"/>
                <w:szCs w:val="28"/>
              </w:rPr>
              <w:t>May 2015</w:t>
            </w:r>
            <w:r w:rsidR="00036450" w:rsidRPr="00057E08">
              <w:rPr>
                <w:rFonts w:ascii="Times New Roman" w:hAnsi="Times New Roman" w:cs="Times New Roman"/>
                <w:sz w:val="22"/>
                <w:szCs w:val="28"/>
              </w:rPr>
              <w:t xml:space="preserve"> </w:t>
            </w:r>
            <w:r w:rsidRPr="00057E08">
              <w:rPr>
                <w:rFonts w:ascii="Times New Roman" w:hAnsi="Times New Roman" w:cs="Times New Roman"/>
                <w:sz w:val="22"/>
                <w:szCs w:val="28"/>
              </w:rPr>
              <w:t>–</w:t>
            </w:r>
            <w:r w:rsidR="00036450" w:rsidRPr="00057E08">
              <w:rPr>
                <w:rFonts w:ascii="Times New Roman" w:hAnsi="Times New Roman" w:cs="Times New Roman"/>
                <w:sz w:val="22"/>
                <w:szCs w:val="28"/>
              </w:rPr>
              <w:t xml:space="preserve"> </w:t>
            </w:r>
            <w:r w:rsidRPr="00057E08">
              <w:rPr>
                <w:rFonts w:ascii="Times New Roman" w:hAnsi="Times New Roman" w:cs="Times New Roman"/>
                <w:sz w:val="22"/>
                <w:szCs w:val="28"/>
              </w:rPr>
              <w:t>Jan 2016</w:t>
            </w:r>
          </w:p>
          <w:p w14:paraId="05BA1533" w14:textId="14952C4A" w:rsidR="004D3011" w:rsidRPr="00057E08" w:rsidRDefault="00F42E58" w:rsidP="00C3490E">
            <w:pPr>
              <w:rPr>
                <w:rFonts w:ascii="Times New Roman" w:hAnsi="Times New Roman" w:cs="Times New Roman"/>
                <w:sz w:val="22"/>
                <w:szCs w:val="28"/>
              </w:rPr>
            </w:pPr>
            <w:r w:rsidRPr="00057E08">
              <w:rPr>
                <w:rFonts w:ascii="Times New Roman" w:hAnsi="Times New Roman" w:cs="Times New Roman"/>
                <w:sz w:val="22"/>
                <w:szCs w:val="28"/>
              </w:rPr>
              <w:t xml:space="preserve">Subjects: </w:t>
            </w:r>
            <w:proofErr w:type="spellStart"/>
            <w:r w:rsidRPr="00057E08">
              <w:rPr>
                <w:rFonts w:ascii="Times New Roman" w:hAnsi="Times New Roman" w:cs="Times New Roman"/>
                <w:sz w:val="22"/>
                <w:szCs w:val="28"/>
              </w:rPr>
              <w:t>Maths</w:t>
            </w:r>
            <w:proofErr w:type="spellEnd"/>
            <w:r w:rsidRPr="00057E08">
              <w:rPr>
                <w:rFonts w:ascii="Times New Roman" w:hAnsi="Times New Roman" w:cs="Times New Roman"/>
                <w:sz w:val="22"/>
                <w:szCs w:val="28"/>
              </w:rPr>
              <w:t xml:space="preserve"> B, Pure </w:t>
            </w:r>
            <w:proofErr w:type="spellStart"/>
            <w:r w:rsidRPr="00057E08">
              <w:rPr>
                <w:rFonts w:ascii="Times New Roman" w:hAnsi="Times New Roman" w:cs="Times New Roman"/>
                <w:sz w:val="22"/>
                <w:szCs w:val="28"/>
              </w:rPr>
              <w:t>Maths</w:t>
            </w:r>
            <w:proofErr w:type="spellEnd"/>
            <w:r w:rsidRPr="00057E08">
              <w:rPr>
                <w:rFonts w:ascii="Times New Roman" w:hAnsi="Times New Roman" w:cs="Times New Roman"/>
                <w:sz w:val="22"/>
                <w:szCs w:val="28"/>
              </w:rPr>
              <w:t>, Physics, Chemistry, Accounting, English, Bangla</w:t>
            </w:r>
          </w:p>
          <w:p w14:paraId="4ECBE705" w14:textId="77777777" w:rsidR="00036450" w:rsidRPr="00057E08" w:rsidRDefault="00036450" w:rsidP="00C3490E">
            <w:pPr>
              <w:rPr>
                <w:rFonts w:ascii="Times New Roman" w:hAnsi="Times New Roman" w:cs="Times New Roman"/>
                <w:sz w:val="22"/>
                <w:szCs w:val="28"/>
              </w:rPr>
            </w:pPr>
          </w:p>
          <w:p w14:paraId="7F6A8C12" w14:textId="2B91EFEF" w:rsidR="00036450" w:rsidRPr="00057E08" w:rsidRDefault="00266926" w:rsidP="00C3490E">
            <w:pPr>
              <w:pStyle w:val="Heading4"/>
              <w:rPr>
                <w:rFonts w:ascii="Times New Roman" w:hAnsi="Times New Roman" w:cs="Times New Roman"/>
                <w:sz w:val="22"/>
                <w:szCs w:val="28"/>
              </w:rPr>
            </w:pPr>
            <w:r>
              <w:rPr>
                <w:rFonts w:ascii="Times New Roman" w:hAnsi="Times New Roman" w:cs="Times New Roman"/>
                <w:sz w:val="22"/>
                <w:szCs w:val="28"/>
              </w:rPr>
              <w:t>A-levels</w:t>
            </w:r>
          </w:p>
          <w:p w14:paraId="3584D570" w14:textId="0BDBC720" w:rsidR="00A43273" w:rsidRPr="00057E08" w:rsidRDefault="00266926" w:rsidP="00C3490E">
            <w:pPr>
              <w:rPr>
                <w:rFonts w:ascii="Times New Roman" w:hAnsi="Times New Roman" w:cs="Times New Roman"/>
                <w:sz w:val="22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2"/>
                <w:szCs w:val="28"/>
                <w:u w:val="single"/>
              </w:rPr>
              <w:t>Dhanmondi Tutorial</w:t>
            </w:r>
          </w:p>
          <w:p w14:paraId="358C85E7" w14:textId="34B5461B" w:rsidR="00036450" w:rsidRPr="00057E08" w:rsidRDefault="00A43273" w:rsidP="00C3490E">
            <w:pPr>
              <w:pStyle w:val="Date"/>
              <w:rPr>
                <w:rFonts w:ascii="Times New Roman" w:hAnsi="Times New Roman" w:cs="Times New Roman"/>
                <w:sz w:val="22"/>
                <w:szCs w:val="28"/>
              </w:rPr>
            </w:pPr>
            <w:r w:rsidRPr="00057E08">
              <w:rPr>
                <w:rFonts w:ascii="Times New Roman" w:hAnsi="Times New Roman" w:cs="Times New Roman"/>
                <w:sz w:val="22"/>
                <w:szCs w:val="28"/>
              </w:rPr>
              <w:t>Jan 2017</w:t>
            </w:r>
            <w:r w:rsidR="00036450" w:rsidRPr="00057E08">
              <w:rPr>
                <w:rFonts w:ascii="Times New Roman" w:hAnsi="Times New Roman" w:cs="Times New Roman"/>
                <w:sz w:val="22"/>
                <w:szCs w:val="28"/>
              </w:rPr>
              <w:t xml:space="preserve"> </w:t>
            </w:r>
            <w:r w:rsidRPr="00057E08">
              <w:rPr>
                <w:rFonts w:ascii="Times New Roman" w:hAnsi="Times New Roman" w:cs="Times New Roman"/>
                <w:sz w:val="22"/>
                <w:szCs w:val="28"/>
              </w:rPr>
              <w:t>–</w:t>
            </w:r>
            <w:r w:rsidR="00036450" w:rsidRPr="00057E08">
              <w:rPr>
                <w:rFonts w:ascii="Times New Roman" w:hAnsi="Times New Roman" w:cs="Times New Roman"/>
                <w:sz w:val="22"/>
                <w:szCs w:val="28"/>
              </w:rPr>
              <w:t xml:space="preserve"> </w:t>
            </w:r>
            <w:r w:rsidRPr="00057E08">
              <w:rPr>
                <w:rFonts w:ascii="Times New Roman" w:hAnsi="Times New Roman" w:cs="Times New Roman"/>
                <w:sz w:val="22"/>
                <w:szCs w:val="28"/>
              </w:rPr>
              <w:t>May 2018</w:t>
            </w:r>
          </w:p>
          <w:p w14:paraId="6AF9B007" w14:textId="2F227AA6" w:rsidR="00036450" w:rsidRPr="00057E08" w:rsidRDefault="00F42E58" w:rsidP="00C3490E">
            <w:pPr>
              <w:rPr>
                <w:rFonts w:ascii="Times New Roman" w:hAnsi="Times New Roman" w:cs="Times New Roman"/>
                <w:sz w:val="22"/>
                <w:szCs w:val="28"/>
              </w:rPr>
            </w:pPr>
            <w:r w:rsidRPr="00057E08">
              <w:rPr>
                <w:rFonts w:ascii="Times New Roman" w:hAnsi="Times New Roman" w:cs="Times New Roman"/>
                <w:sz w:val="22"/>
                <w:szCs w:val="28"/>
              </w:rPr>
              <w:t xml:space="preserve">Subjects: </w:t>
            </w:r>
            <w:proofErr w:type="spellStart"/>
            <w:r w:rsidRPr="00057E08">
              <w:rPr>
                <w:rFonts w:ascii="Times New Roman" w:hAnsi="Times New Roman" w:cs="Times New Roman"/>
                <w:sz w:val="22"/>
                <w:szCs w:val="28"/>
              </w:rPr>
              <w:t>Maths</w:t>
            </w:r>
            <w:proofErr w:type="spellEnd"/>
            <w:r w:rsidRPr="00057E08">
              <w:rPr>
                <w:rFonts w:ascii="Times New Roman" w:hAnsi="Times New Roman" w:cs="Times New Roman"/>
                <w:sz w:val="22"/>
                <w:szCs w:val="28"/>
              </w:rPr>
              <w:t xml:space="preserve"> and Physics</w:t>
            </w:r>
          </w:p>
          <w:p w14:paraId="089E9506" w14:textId="46C7C4EC" w:rsidR="00A43273" w:rsidRPr="00057E08" w:rsidRDefault="00A43273" w:rsidP="00C3490E">
            <w:pPr>
              <w:rPr>
                <w:rFonts w:ascii="Times New Roman" w:hAnsi="Times New Roman" w:cs="Times New Roman"/>
                <w:sz w:val="22"/>
                <w:szCs w:val="28"/>
              </w:rPr>
            </w:pPr>
          </w:p>
          <w:p w14:paraId="78DA5EFB" w14:textId="2C341249" w:rsidR="00A43273" w:rsidRPr="00057E08" w:rsidRDefault="00A43273" w:rsidP="00C3490E">
            <w:pPr>
              <w:rPr>
                <w:rFonts w:ascii="Times New Roman" w:hAnsi="Times New Roman" w:cs="Times New Roman"/>
                <w:b/>
                <w:bCs/>
                <w:sz w:val="22"/>
                <w:szCs w:val="28"/>
              </w:rPr>
            </w:pPr>
            <w:r w:rsidRPr="00057E08">
              <w:rPr>
                <w:rFonts w:ascii="Times New Roman" w:hAnsi="Times New Roman" w:cs="Times New Roman"/>
                <w:b/>
                <w:bCs/>
                <w:sz w:val="22"/>
                <w:szCs w:val="28"/>
              </w:rPr>
              <w:t>Independent University, Bangladesh (IUB)</w:t>
            </w:r>
          </w:p>
          <w:p w14:paraId="64AE370F" w14:textId="65BECA53" w:rsidR="00A43273" w:rsidRPr="00057E08" w:rsidRDefault="00A43273" w:rsidP="00C3490E">
            <w:pPr>
              <w:rPr>
                <w:rFonts w:ascii="Times New Roman" w:hAnsi="Times New Roman" w:cs="Times New Roman"/>
                <w:sz w:val="22"/>
                <w:szCs w:val="28"/>
              </w:rPr>
            </w:pPr>
            <w:r w:rsidRPr="00057E08">
              <w:rPr>
                <w:rFonts w:ascii="Times New Roman" w:hAnsi="Times New Roman" w:cs="Times New Roman"/>
                <w:sz w:val="22"/>
                <w:szCs w:val="28"/>
              </w:rPr>
              <w:t>2019 – Present</w:t>
            </w:r>
          </w:p>
          <w:p w14:paraId="6364C098" w14:textId="49DCF807" w:rsidR="00582164" w:rsidRPr="00057E08" w:rsidRDefault="00582164" w:rsidP="00C3490E">
            <w:pPr>
              <w:rPr>
                <w:rFonts w:ascii="Times New Roman" w:hAnsi="Times New Roman" w:cs="Times New Roman"/>
                <w:sz w:val="22"/>
                <w:szCs w:val="28"/>
              </w:rPr>
            </w:pPr>
            <w:r w:rsidRPr="00057E08">
              <w:rPr>
                <w:rFonts w:ascii="Times New Roman" w:hAnsi="Times New Roman" w:cs="Times New Roman"/>
                <w:sz w:val="22"/>
                <w:szCs w:val="28"/>
              </w:rPr>
              <w:t>CGPA- 3.</w:t>
            </w:r>
            <w:r w:rsidR="00234BFB" w:rsidRPr="00057E08">
              <w:rPr>
                <w:rFonts w:ascii="Times New Roman" w:hAnsi="Times New Roman" w:cs="Times New Roman"/>
                <w:sz w:val="22"/>
                <w:szCs w:val="28"/>
              </w:rPr>
              <w:t>01</w:t>
            </w:r>
          </w:p>
          <w:p w14:paraId="652EEE90" w14:textId="0CCBFF20" w:rsidR="00A43273" w:rsidRPr="00057E08" w:rsidRDefault="00D05C6E" w:rsidP="00C3490E">
            <w:pPr>
              <w:rPr>
                <w:rFonts w:ascii="Times New Roman" w:hAnsi="Times New Roman" w:cs="Times New Roman"/>
                <w:sz w:val="22"/>
                <w:szCs w:val="28"/>
              </w:rPr>
            </w:pPr>
            <w:r w:rsidRPr="00057E08">
              <w:rPr>
                <w:rFonts w:ascii="Times New Roman" w:hAnsi="Times New Roman" w:cs="Times New Roman"/>
                <w:sz w:val="22"/>
                <w:szCs w:val="28"/>
              </w:rPr>
              <w:t>Major - Computer Science</w:t>
            </w:r>
          </w:p>
          <w:p w14:paraId="0907342A" w14:textId="68CB9923" w:rsidR="00582164" w:rsidRPr="00057E08" w:rsidRDefault="00582164" w:rsidP="00C3490E">
            <w:pPr>
              <w:rPr>
                <w:rFonts w:ascii="Times New Roman" w:hAnsi="Times New Roman" w:cs="Times New Roman"/>
                <w:sz w:val="22"/>
                <w:szCs w:val="28"/>
              </w:rPr>
            </w:pPr>
            <w:r w:rsidRPr="00057E08">
              <w:rPr>
                <w:rFonts w:ascii="Times New Roman" w:hAnsi="Times New Roman" w:cs="Times New Roman"/>
                <w:sz w:val="22"/>
                <w:szCs w:val="28"/>
              </w:rPr>
              <w:t>Minor- Management Information Systems</w:t>
            </w:r>
          </w:p>
          <w:sdt>
            <w:sdtPr>
              <w:rPr>
                <w:rFonts w:ascii="Times New Roman" w:hAnsi="Times New Roman" w:cs="Times New Roman"/>
              </w:rPr>
              <w:id w:val="1669594239"/>
              <w:placeholder>
                <w:docPart w:val="EC0BD571AEA145BBB4D5D5FE29FFC574"/>
              </w:placeholder>
              <w:temporary/>
              <w:showingPlcHdr/>
              <w15:appearance w15:val="hidden"/>
            </w:sdtPr>
            <w:sdtContent>
              <w:p w14:paraId="1132266C" w14:textId="77777777" w:rsidR="00036450" w:rsidRPr="00057E08" w:rsidRDefault="00180329" w:rsidP="00C3490E">
                <w:pPr>
                  <w:pStyle w:val="Heading2"/>
                  <w:rPr>
                    <w:rFonts w:ascii="Times New Roman" w:hAnsi="Times New Roman" w:cs="Times New Roman"/>
                  </w:rPr>
                </w:pPr>
                <w:r w:rsidRPr="00057E08">
                  <w:rPr>
                    <w:rStyle w:val="Heading2Char"/>
                    <w:rFonts w:ascii="Times New Roman" w:hAnsi="Times New Roman" w:cs="Times New Roman"/>
                    <w:b/>
                    <w:bCs/>
                    <w:caps/>
                  </w:rPr>
                  <w:t>SKILLS</w:t>
                </w:r>
              </w:p>
            </w:sdtContent>
          </w:sdt>
          <w:p w14:paraId="4AFCAC23" w14:textId="77777777" w:rsidR="00036450" w:rsidRPr="00057E08" w:rsidRDefault="002103D3" w:rsidP="002103D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2"/>
                <w:szCs w:val="28"/>
              </w:rPr>
            </w:pPr>
            <w:r w:rsidRPr="00057E08">
              <w:rPr>
                <w:rFonts w:ascii="Times New Roman" w:hAnsi="Times New Roman" w:cs="Times New Roman"/>
                <w:sz w:val="22"/>
                <w:szCs w:val="28"/>
              </w:rPr>
              <w:t>Fluent in English and Bangla</w:t>
            </w:r>
          </w:p>
          <w:p w14:paraId="44755F2B" w14:textId="77777777" w:rsidR="002103D3" w:rsidRPr="00057E08" w:rsidRDefault="002103D3" w:rsidP="002103D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2"/>
                <w:szCs w:val="28"/>
              </w:rPr>
            </w:pPr>
            <w:r w:rsidRPr="00057E08">
              <w:rPr>
                <w:rFonts w:ascii="Times New Roman" w:hAnsi="Times New Roman" w:cs="Times New Roman"/>
                <w:sz w:val="22"/>
                <w:szCs w:val="28"/>
              </w:rPr>
              <w:t>Good time management skills</w:t>
            </w:r>
          </w:p>
          <w:p w14:paraId="26F43773" w14:textId="77777777" w:rsidR="002103D3" w:rsidRPr="00057E08" w:rsidRDefault="002103D3" w:rsidP="002103D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2"/>
                <w:szCs w:val="28"/>
              </w:rPr>
            </w:pPr>
            <w:r w:rsidRPr="00057E08">
              <w:rPr>
                <w:rFonts w:ascii="Times New Roman" w:hAnsi="Times New Roman" w:cs="Times New Roman"/>
                <w:sz w:val="22"/>
                <w:szCs w:val="28"/>
              </w:rPr>
              <w:t>Good communication skills</w:t>
            </w:r>
          </w:p>
          <w:p w14:paraId="31573ED1" w14:textId="3C3809F7" w:rsidR="002103D3" w:rsidRPr="00057E08" w:rsidRDefault="002103D3" w:rsidP="002103D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2"/>
                <w:szCs w:val="28"/>
              </w:rPr>
            </w:pPr>
            <w:r w:rsidRPr="00057E08">
              <w:rPr>
                <w:rFonts w:ascii="Times New Roman" w:hAnsi="Times New Roman" w:cs="Times New Roman"/>
                <w:sz w:val="22"/>
                <w:szCs w:val="28"/>
              </w:rPr>
              <w:t xml:space="preserve">Proficient in Microsoft </w:t>
            </w:r>
            <w:r w:rsidR="00F26E95" w:rsidRPr="00057E08">
              <w:rPr>
                <w:rFonts w:ascii="Times New Roman" w:hAnsi="Times New Roman" w:cs="Times New Roman"/>
                <w:sz w:val="22"/>
                <w:szCs w:val="28"/>
              </w:rPr>
              <w:t xml:space="preserve">Excel, Microsoft Word, Microsoft </w:t>
            </w:r>
            <w:proofErr w:type="spellStart"/>
            <w:r w:rsidR="00F26E95" w:rsidRPr="00057E08">
              <w:rPr>
                <w:rFonts w:ascii="Times New Roman" w:hAnsi="Times New Roman" w:cs="Times New Roman"/>
                <w:sz w:val="22"/>
                <w:szCs w:val="28"/>
              </w:rPr>
              <w:t>Powerpoint</w:t>
            </w:r>
            <w:proofErr w:type="spellEnd"/>
            <w:r w:rsidR="00057E08" w:rsidRPr="00057E08">
              <w:rPr>
                <w:rFonts w:ascii="Times New Roman" w:hAnsi="Times New Roman" w:cs="Times New Roman"/>
                <w:sz w:val="22"/>
                <w:szCs w:val="28"/>
              </w:rPr>
              <w:t>.</w:t>
            </w:r>
          </w:p>
          <w:p w14:paraId="5845F501" w14:textId="74410005" w:rsidR="002103D3" w:rsidRPr="00057E08" w:rsidRDefault="00DE7301" w:rsidP="002103D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2"/>
                <w:szCs w:val="28"/>
              </w:rPr>
            </w:pPr>
            <w:r w:rsidRPr="00057E08">
              <w:rPr>
                <w:rFonts w:ascii="Times New Roman" w:hAnsi="Times New Roman" w:cs="Times New Roman"/>
                <w:sz w:val="22"/>
                <w:szCs w:val="28"/>
              </w:rPr>
              <w:t>Web Designing (basics)</w:t>
            </w:r>
          </w:p>
          <w:p w14:paraId="053B9935" w14:textId="77777777" w:rsidR="002103D3" w:rsidRPr="00057E08" w:rsidRDefault="002103D3" w:rsidP="002103D3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</w:rPr>
            </w:pPr>
            <w:r w:rsidRPr="00057E08">
              <w:rPr>
                <w:rFonts w:ascii="Times New Roman" w:hAnsi="Times New Roman" w:cs="Times New Roman"/>
                <w:sz w:val="22"/>
                <w:szCs w:val="28"/>
              </w:rPr>
              <w:t xml:space="preserve">Experience in programming Languages, such as, </w:t>
            </w:r>
          </w:p>
          <w:p w14:paraId="4BF8C04B" w14:textId="645F1996" w:rsidR="00F42E58" w:rsidRPr="00057E08" w:rsidRDefault="002103D3" w:rsidP="002103D3">
            <w:pPr>
              <w:pStyle w:val="ListParagraph"/>
              <w:rPr>
                <w:rFonts w:ascii="Times New Roman" w:hAnsi="Times New Roman" w:cs="Times New Roman"/>
                <w:sz w:val="22"/>
                <w:szCs w:val="28"/>
              </w:rPr>
            </w:pPr>
            <w:r w:rsidRPr="00057E08">
              <w:rPr>
                <w:rFonts w:ascii="Times New Roman" w:hAnsi="Times New Roman" w:cs="Times New Roman"/>
                <w:sz w:val="22"/>
                <w:szCs w:val="28"/>
              </w:rPr>
              <w:t xml:space="preserve">C++, </w:t>
            </w:r>
            <w:r w:rsidR="00FE6321">
              <w:rPr>
                <w:rFonts w:ascii="Times New Roman" w:hAnsi="Times New Roman" w:cs="Times New Roman"/>
                <w:sz w:val="22"/>
                <w:szCs w:val="28"/>
              </w:rPr>
              <w:t xml:space="preserve">Python, </w:t>
            </w:r>
            <w:r w:rsidRPr="00057E08">
              <w:rPr>
                <w:rFonts w:ascii="Times New Roman" w:hAnsi="Times New Roman" w:cs="Times New Roman"/>
                <w:sz w:val="22"/>
                <w:szCs w:val="28"/>
              </w:rPr>
              <w:t>HTML, J</w:t>
            </w:r>
            <w:r w:rsidR="00FE6321">
              <w:rPr>
                <w:rFonts w:ascii="Times New Roman" w:hAnsi="Times New Roman" w:cs="Times New Roman"/>
                <w:sz w:val="22"/>
                <w:szCs w:val="28"/>
              </w:rPr>
              <w:t>ava</w:t>
            </w:r>
          </w:p>
        </w:tc>
      </w:tr>
    </w:tbl>
    <w:p w14:paraId="158DB308" w14:textId="6C7D90E1" w:rsidR="0043117B" w:rsidRPr="00057E08" w:rsidRDefault="00000000" w:rsidP="000C45FF">
      <w:pPr>
        <w:tabs>
          <w:tab w:val="left" w:pos="990"/>
        </w:tabs>
        <w:rPr>
          <w:rFonts w:ascii="Times New Roman" w:hAnsi="Times New Roman" w:cs="Times New Roman"/>
        </w:rPr>
      </w:pPr>
    </w:p>
    <w:p w14:paraId="612B9D5B" w14:textId="77777777" w:rsidR="002103D3" w:rsidRPr="00057E08" w:rsidRDefault="002103D3">
      <w:pPr>
        <w:tabs>
          <w:tab w:val="left" w:pos="990"/>
        </w:tabs>
        <w:rPr>
          <w:rFonts w:ascii="Times New Roman" w:hAnsi="Times New Roman" w:cs="Times New Roman"/>
        </w:rPr>
      </w:pPr>
    </w:p>
    <w:sectPr w:rsidR="002103D3" w:rsidRPr="00057E08" w:rsidSect="00DA3B1D">
      <w:headerReference w:type="default" r:id="rId9"/>
      <w:pgSz w:w="11906" w:h="16838" w:code="9"/>
      <w:pgMar w:top="45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6D737" w14:textId="77777777" w:rsidR="0006174D" w:rsidRDefault="0006174D" w:rsidP="000C45FF">
      <w:r>
        <w:separator/>
      </w:r>
    </w:p>
  </w:endnote>
  <w:endnote w:type="continuationSeparator" w:id="0">
    <w:p w14:paraId="73AABD96" w14:textId="77777777" w:rsidR="0006174D" w:rsidRDefault="0006174D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F370A" w14:textId="77777777" w:rsidR="0006174D" w:rsidRDefault="0006174D" w:rsidP="000C45FF">
      <w:r>
        <w:separator/>
      </w:r>
    </w:p>
  </w:footnote>
  <w:footnote w:type="continuationSeparator" w:id="0">
    <w:p w14:paraId="2110969D" w14:textId="77777777" w:rsidR="0006174D" w:rsidRDefault="0006174D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C9799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7AB4427" wp14:editId="70626661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7" name="Graphic 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5E0ACF"/>
    <w:multiLevelType w:val="hybridMultilevel"/>
    <w:tmpl w:val="A59E4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4180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273"/>
    <w:rsid w:val="00036450"/>
    <w:rsid w:val="00057E08"/>
    <w:rsid w:val="0006174D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E0391"/>
    <w:rsid w:val="001E1759"/>
    <w:rsid w:val="001F1ECC"/>
    <w:rsid w:val="002103D3"/>
    <w:rsid w:val="002159D5"/>
    <w:rsid w:val="00234BFB"/>
    <w:rsid w:val="002400EB"/>
    <w:rsid w:val="00256CF7"/>
    <w:rsid w:val="00266926"/>
    <w:rsid w:val="00281FD5"/>
    <w:rsid w:val="0030481B"/>
    <w:rsid w:val="003156FC"/>
    <w:rsid w:val="003254B5"/>
    <w:rsid w:val="0037121F"/>
    <w:rsid w:val="003910D8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348E4"/>
    <w:rsid w:val="00582164"/>
    <w:rsid w:val="005E39D5"/>
    <w:rsid w:val="00600670"/>
    <w:rsid w:val="0062123A"/>
    <w:rsid w:val="00646E75"/>
    <w:rsid w:val="006771D0"/>
    <w:rsid w:val="00715FCB"/>
    <w:rsid w:val="00743101"/>
    <w:rsid w:val="00764C9F"/>
    <w:rsid w:val="007775E1"/>
    <w:rsid w:val="007867A0"/>
    <w:rsid w:val="007927F5"/>
    <w:rsid w:val="007932B0"/>
    <w:rsid w:val="00802CA0"/>
    <w:rsid w:val="008613B7"/>
    <w:rsid w:val="008A7E75"/>
    <w:rsid w:val="009260CD"/>
    <w:rsid w:val="00940A66"/>
    <w:rsid w:val="00952C25"/>
    <w:rsid w:val="00A2118D"/>
    <w:rsid w:val="00A43273"/>
    <w:rsid w:val="00A965C3"/>
    <w:rsid w:val="00AD0A50"/>
    <w:rsid w:val="00AD76E2"/>
    <w:rsid w:val="00B20152"/>
    <w:rsid w:val="00B359E4"/>
    <w:rsid w:val="00B478CF"/>
    <w:rsid w:val="00B57D98"/>
    <w:rsid w:val="00B70850"/>
    <w:rsid w:val="00B74B7C"/>
    <w:rsid w:val="00BB4C9B"/>
    <w:rsid w:val="00C066B6"/>
    <w:rsid w:val="00C3490E"/>
    <w:rsid w:val="00C37BA1"/>
    <w:rsid w:val="00C45889"/>
    <w:rsid w:val="00C4674C"/>
    <w:rsid w:val="00C506CF"/>
    <w:rsid w:val="00C72BED"/>
    <w:rsid w:val="00C9578B"/>
    <w:rsid w:val="00CB0055"/>
    <w:rsid w:val="00D05C6E"/>
    <w:rsid w:val="00D1268A"/>
    <w:rsid w:val="00D2522B"/>
    <w:rsid w:val="00D422DE"/>
    <w:rsid w:val="00D5459D"/>
    <w:rsid w:val="00D90BD9"/>
    <w:rsid w:val="00DA1F4D"/>
    <w:rsid w:val="00DA3B1D"/>
    <w:rsid w:val="00DD172A"/>
    <w:rsid w:val="00DE7301"/>
    <w:rsid w:val="00E25A26"/>
    <w:rsid w:val="00E4381A"/>
    <w:rsid w:val="00E55D74"/>
    <w:rsid w:val="00E8759C"/>
    <w:rsid w:val="00F26E95"/>
    <w:rsid w:val="00F42E58"/>
    <w:rsid w:val="00F60274"/>
    <w:rsid w:val="00F77FB9"/>
    <w:rsid w:val="00FB068F"/>
    <w:rsid w:val="00FE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442FF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2103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Microsoft\Office\16.0\DTS\en-US%7bC74715F8-752D-4228-BCB4-5B6B13DFF814%7d\%7bD75A740C-7ECA-4D96-B149-EA2D836A9A19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1F574286DAD47899C19B90FEA40E5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F882EA-A699-4C33-8D01-6F4BEDA3F77E}"/>
      </w:docPartPr>
      <w:docPartBody>
        <w:p w:rsidR="00540476" w:rsidRDefault="00ED4821">
          <w:pPr>
            <w:pStyle w:val="91F574286DAD47899C19B90FEA40E541"/>
          </w:pPr>
          <w:r w:rsidRPr="00D5459D">
            <w:t>Profile</w:t>
          </w:r>
        </w:p>
      </w:docPartBody>
    </w:docPart>
    <w:docPart>
      <w:docPartPr>
        <w:name w:val="9A228DF353D547CEBBA126E9E11526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064CF0-0040-4730-B7D7-5D69A25B903F}"/>
      </w:docPartPr>
      <w:docPartBody>
        <w:p w:rsidR="00540476" w:rsidRDefault="00ED4821">
          <w:pPr>
            <w:pStyle w:val="9A228DF353D547CEBBA126E9E11526DE"/>
          </w:pPr>
          <w:r w:rsidRPr="00036450">
            <w:t>EDUCATION</w:t>
          </w:r>
        </w:p>
      </w:docPartBody>
    </w:docPart>
    <w:docPart>
      <w:docPartPr>
        <w:name w:val="EC0BD571AEA145BBB4D5D5FE29FFC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C29D17-D3EC-4120-9544-253E35A1244C}"/>
      </w:docPartPr>
      <w:docPartBody>
        <w:p w:rsidR="00540476" w:rsidRDefault="00ED4821">
          <w:pPr>
            <w:pStyle w:val="EC0BD571AEA145BBB4D5D5FE29FFC574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A97"/>
    <w:rsid w:val="00201C7F"/>
    <w:rsid w:val="00371951"/>
    <w:rsid w:val="00460AEA"/>
    <w:rsid w:val="00475FFB"/>
    <w:rsid w:val="00540476"/>
    <w:rsid w:val="00802A97"/>
    <w:rsid w:val="00940E20"/>
    <w:rsid w:val="00ED4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540476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1F574286DAD47899C19B90FEA40E541">
    <w:name w:val="91F574286DAD47899C19B90FEA40E541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9A228DF353D547CEBBA126E9E11526DE">
    <w:name w:val="9A228DF353D547CEBBA126E9E11526DE"/>
  </w:style>
  <w:style w:type="character" w:customStyle="1" w:styleId="Heading2Char">
    <w:name w:val="Heading 2 Char"/>
    <w:basedOn w:val="DefaultParagraphFont"/>
    <w:link w:val="Heading2"/>
    <w:uiPriority w:val="9"/>
    <w:rsid w:val="00540476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EC0BD571AEA145BBB4D5D5FE29FFC574">
    <w:name w:val="EC0BD571AEA145BBB4D5D5FE29FFC5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{D75A740C-7ECA-4D96-B149-EA2D836A9A19}tf00546271_win32.dotx</Template>
  <TotalTime>0</TotalTime>
  <Pages>1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2022-01-11T16:52:00Z</dcterms:created>
  <dcterms:modified xsi:type="dcterms:W3CDTF">2023-03-27T15:04:00Z</dcterms:modified>
</cp:coreProperties>
</file>